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16EE7" w14:textId="77777777" w:rsidR="576062CF" w:rsidRDefault="576062CF" w:rsidP="00FD478C"/>
    <w:p w14:paraId="28387793" w14:textId="77777777" w:rsidR="576062CF" w:rsidRDefault="576062CF" w:rsidP="00FD478C"/>
    <w:p w14:paraId="19500C5C" w14:textId="77777777" w:rsidR="576062CF" w:rsidRDefault="576062CF" w:rsidP="00FD478C"/>
    <w:p w14:paraId="3E21F2D6" w14:textId="77777777" w:rsidR="00C622C2" w:rsidRDefault="00C622C2" w:rsidP="00FD478C"/>
    <w:p w14:paraId="089F69B9" w14:textId="77777777" w:rsidR="00C622C2" w:rsidRDefault="00C622C2" w:rsidP="00FD478C"/>
    <w:p w14:paraId="458138C3" w14:textId="77777777" w:rsidR="00C622C2" w:rsidRDefault="00C622C2" w:rsidP="00FD478C"/>
    <w:p w14:paraId="054CBD80" w14:textId="77777777" w:rsidR="00C622C2" w:rsidRDefault="00C622C2" w:rsidP="00C622C2">
      <w:pPr>
        <w:pStyle w:val="Title"/>
      </w:pPr>
      <w:r>
        <w:t>OLYMPICS DATA ANALYSIS</w:t>
      </w:r>
    </w:p>
    <w:p w14:paraId="002A0B5A" w14:textId="77777777" w:rsidR="00C622C2" w:rsidRDefault="00C622C2" w:rsidP="00C622C2">
      <w:pPr>
        <w:pStyle w:val="Title"/>
      </w:pPr>
      <w:r>
        <w:t>Ayushi Pal</w:t>
      </w:r>
    </w:p>
    <w:p w14:paraId="7FA5F516" w14:textId="46D76D29" w:rsidR="00FD478C" w:rsidRDefault="00C622C2" w:rsidP="00C622C2">
      <w:pPr>
        <w:pStyle w:val="Title"/>
      </w:pPr>
      <w:r>
        <w:t>Devansh Dubey</w:t>
      </w:r>
      <w:r w:rsidR="00FD478C" w:rsidRPr="00FD478C">
        <w:t xml:space="preserve"> </w:t>
      </w:r>
    </w:p>
    <w:p w14:paraId="0A442C8A" w14:textId="77777777" w:rsidR="576062CF" w:rsidRDefault="576062CF" w:rsidP="00DF3215"/>
    <w:p w14:paraId="746D5E0E" w14:textId="77777777" w:rsidR="717E282B" w:rsidRDefault="717E282B" w:rsidP="00DF3215"/>
    <w:p w14:paraId="22BE3A92" w14:textId="77777777" w:rsidR="717E282B" w:rsidRDefault="717E282B" w:rsidP="00DF3215"/>
    <w:p w14:paraId="76D9B3B3" w14:textId="77777777" w:rsidR="717E282B" w:rsidRDefault="717E282B" w:rsidP="00DF3215"/>
    <w:p w14:paraId="18CFD0DE" w14:textId="77777777" w:rsidR="717E282B" w:rsidRDefault="717E282B" w:rsidP="00DF3215"/>
    <w:p w14:paraId="778C8B6B" w14:textId="77777777" w:rsidR="709762D6" w:rsidRDefault="709762D6" w:rsidP="00DF3215"/>
    <w:p w14:paraId="65CD7F9B" w14:textId="77777777" w:rsidR="709762D6" w:rsidRDefault="709762D6" w:rsidP="00DF3215"/>
    <w:p w14:paraId="17A54157" w14:textId="77777777" w:rsidR="717E282B" w:rsidRDefault="717E282B" w:rsidP="00DF3215"/>
    <w:p w14:paraId="39C86CE4" w14:textId="77777777" w:rsidR="5643BF48" w:rsidRDefault="5643BF48" w:rsidP="00DF3215"/>
    <w:p w14:paraId="590628D7" w14:textId="77777777" w:rsidR="733B038C" w:rsidRDefault="733B038C" w:rsidP="00DF3215"/>
    <w:p w14:paraId="5C599AEB" w14:textId="77777777" w:rsidR="717E282B" w:rsidRDefault="717E282B" w:rsidP="00DF3215"/>
    <w:p w14:paraId="0988601E" w14:textId="77777777" w:rsidR="576062CF" w:rsidRDefault="576062CF" w:rsidP="576062CF">
      <w:r>
        <w:br w:type="page"/>
      </w:r>
    </w:p>
    <w:p w14:paraId="28DA4990" w14:textId="39237987" w:rsidR="576062CF" w:rsidRDefault="00C622C2" w:rsidP="00C622C2">
      <w:pPr>
        <w:pStyle w:val="SectionTitle"/>
        <w:rPr>
          <w:rFonts w:ascii="Bodoni Bk BT" w:hAnsi="Bodoni Bk BT"/>
          <w:b w:val="0"/>
          <w:bCs w:val="0"/>
          <w:sz w:val="52"/>
          <w:szCs w:val="52"/>
        </w:rPr>
      </w:pPr>
      <w:r w:rsidRPr="00C622C2">
        <w:rPr>
          <w:rFonts w:ascii="Bodoni Bk BT" w:hAnsi="Bodoni Bk BT"/>
          <w:b w:val="0"/>
          <w:bCs w:val="0"/>
          <w:noProof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FA12E0" wp14:editId="7153D39E">
                <wp:simplePos x="0" y="0"/>
                <wp:positionH relativeFrom="page">
                  <wp:align>right</wp:align>
                </wp:positionH>
                <wp:positionV relativeFrom="paragraph">
                  <wp:posOffset>782298</wp:posOffset>
                </wp:positionV>
                <wp:extent cx="8175356" cy="15499"/>
                <wp:effectExtent l="0" t="0" r="35560" b="22860"/>
                <wp:wrapNone/>
                <wp:docPr id="1612015877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75356" cy="1549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A9D242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" from="592.55pt,61.6pt" to="1236.3pt,6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" strokecolor="black [3200]" strokeweight=".5pt">
                <v:stroke joinstyle="miter"/>
                <w10:wrap anchorx="page"/>
              </v:line>
            </w:pict>
          </mc:Fallback>
        </mc:AlternateContent>
      </w:r>
      <w:r w:rsidRPr="00C622C2">
        <w:rPr>
          <w:rFonts w:ascii="Bodoni Bk BT" w:hAnsi="Bodoni Bk BT"/>
          <w:b w:val="0"/>
          <w:bCs w:val="0"/>
          <w:sz w:val="52"/>
          <w:szCs w:val="52"/>
        </w:rPr>
        <w:t>DOCUMENTATION</w:t>
      </w:r>
    </w:p>
    <w:p w14:paraId="38339CF3" w14:textId="77777777" w:rsidR="00C622C2" w:rsidRDefault="00C622C2" w:rsidP="00C622C2"/>
    <w:p w14:paraId="0AAF22B0" w14:textId="77777777" w:rsidR="00E65599" w:rsidRDefault="00E65599" w:rsidP="00C622C2">
      <w:pPr>
        <w:rPr>
          <w:rFonts w:ascii="Bell MT" w:hAnsi="Bell MT"/>
          <w:sz w:val="40"/>
          <w:szCs w:val="40"/>
        </w:rPr>
      </w:pPr>
    </w:p>
    <w:p w14:paraId="63468AC4" w14:textId="7BD268EA" w:rsidR="00E65599" w:rsidRDefault="00C622C2" w:rsidP="00C622C2">
      <w:pPr>
        <w:rPr>
          <w:rFonts w:ascii="DeVinne Txt BT" w:hAnsi="DeVinne Txt BT"/>
          <w:sz w:val="32"/>
          <w:szCs w:val="32"/>
        </w:rPr>
      </w:pPr>
      <w:r w:rsidRPr="00C622C2">
        <w:rPr>
          <w:rFonts w:ascii="Bell MT" w:hAnsi="Bell MT"/>
          <w:sz w:val="40"/>
          <w:szCs w:val="40"/>
        </w:rPr>
        <w:t>Data Source -</w:t>
      </w:r>
      <w:r>
        <w:rPr>
          <w:rFonts w:ascii="Bell MT" w:hAnsi="Bell MT"/>
          <w:sz w:val="40"/>
          <w:szCs w:val="40"/>
        </w:rPr>
        <w:t xml:space="preserve"> </w:t>
      </w:r>
      <w:r w:rsidRPr="00C622C2">
        <w:rPr>
          <w:rFonts w:ascii="DeVinne Txt BT" w:hAnsi="DeVinne Txt BT"/>
          <w:sz w:val="32"/>
          <w:szCs w:val="32"/>
        </w:rPr>
        <w:t xml:space="preserve">We have taken the data </w:t>
      </w:r>
      <w:proofErr w:type="gramStart"/>
      <w:r w:rsidRPr="00C622C2">
        <w:rPr>
          <w:rFonts w:ascii="DeVinne Txt BT" w:hAnsi="DeVinne Txt BT"/>
          <w:sz w:val="32"/>
          <w:szCs w:val="32"/>
        </w:rPr>
        <w:t>from</w:t>
      </w:r>
      <w:proofErr w:type="gramEnd"/>
      <w:r w:rsidRPr="00C622C2">
        <w:rPr>
          <w:rFonts w:ascii="DeVinne Txt BT" w:hAnsi="DeVinne Txt BT"/>
          <w:sz w:val="32"/>
          <w:szCs w:val="32"/>
        </w:rPr>
        <w:t xml:space="preserve"> </w:t>
      </w:r>
    </w:p>
    <w:p w14:paraId="5BADC657" w14:textId="2A6321B8" w:rsidR="00E65599" w:rsidRDefault="00E65599" w:rsidP="00C622C2">
      <w:pPr>
        <w:rPr>
          <w:rFonts w:ascii="Bell MT" w:hAnsi="Bell MT"/>
          <w:color w:val="000000" w:themeColor="text1"/>
          <w:sz w:val="40"/>
          <w:szCs w:val="40"/>
        </w:rPr>
      </w:pPr>
      <w:hyperlink r:id="rId9" w:history="1">
        <w:r w:rsidRPr="00D34987">
          <w:rPr>
            <w:rStyle w:val="Hyperlink"/>
            <w:rFonts w:ascii="DeVinne Txt BT" w:hAnsi="DeVinne Txt BT"/>
            <w:color w:val="034990" w:themeColor="hyperlink" w:themeShade="BF"/>
            <w:sz w:val="32"/>
            <w:szCs w:val="32"/>
          </w:rPr>
          <w:t>https://www.kaggle.com/datasets/heesoo37/120-years-of-olympic-history-athletes-and-results</w:t>
        </w:r>
      </w:hyperlink>
      <w:r w:rsidR="00C622C2">
        <w:rPr>
          <w:rFonts w:ascii="DeVinne Txt BT" w:hAnsi="DeVinne Txt BT"/>
          <w:color w:val="2F5496" w:themeColor="accent1" w:themeShade="BF"/>
          <w:sz w:val="32"/>
          <w:szCs w:val="32"/>
        </w:rPr>
        <w:t xml:space="preserve"> </w:t>
      </w:r>
    </w:p>
    <w:p w14:paraId="4C0C71A1" w14:textId="77777777" w:rsidR="00E65599" w:rsidRDefault="00E65599" w:rsidP="00C622C2">
      <w:pPr>
        <w:rPr>
          <w:rFonts w:ascii="Bell MT" w:hAnsi="Bell MT"/>
          <w:color w:val="000000" w:themeColor="text1"/>
          <w:sz w:val="40"/>
          <w:szCs w:val="40"/>
        </w:rPr>
      </w:pPr>
    </w:p>
    <w:p w14:paraId="118CA618" w14:textId="77777777" w:rsidR="00E65599" w:rsidRDefault="00E65599" w:rsidP="00C622C2">
      <w:pPr>
        <w:rPr>
          <w:rFonts w:ascii="Bell MT" w:hAnsi="Bell MT"/>
          <w:color w:val="000000" w:themeColor="text1"/>
          <w:sz w:val="40"/>
          <w:szCs w:val="40"/>
        </w:rPr>
      </w:pPr>
      <w:r>
        <w:rPr>
          <w:rFonts w:ascii="Bell MT" w:hAnsi="Bell MT"/>
          <w:color w:val="000000" w:themeColor="text1"/>
          <w:sz w:val="40"/>
          <w:szCs w:val="40"/>
        </w:rPr>
        <w:t>We have the data from 1896 to 2020 Summer Olympics. For our project we are considering the data from 1950 to 2020 Summer Olympics.</w:t>
      </w:r>
    </w:p>
    <w:p w14:paraId="4468E5CF" w14:textId="690B8EFA" w:rsidR="00E65599" w:rsidRPr="00E65599" w:rsidRDefault="00E65599" w:rsidP="00C622C2">
      <w:pPr>
        <w:rPr>
          <w:rFonts w:ascii="Bell MT" w:hAnsi="Bell MT"/>
          <w:color w:val="000000" w:themeColor="text1"/>
          <w:sz w:val="40"/>
          <w:szCs w:val="40"/>
        </w:rPr>
      </w:pPr>
      <w:r>
        <w:rPr>
          <w:rFonts w:ascii="Bell MT" w:hAnsi="Bell MT"/>
          <w:color w:val="000000" w:themeColor="text1"/>
          <w:sz w:val="40"/>
          <w:szCs w:val="40"/>
        </w:rPr>
        <w:t xml:space="preserve">The first step is preparing our data, for this we have dropped the irrelevant data as per our project criteria. </w:t>
      </w:r>
    </w:p>
    <w:p w14:paraId="51E6C06C" w14:textId="77777777" w:rsidR="00CD7910" w:rsidRDefault="00CD7910" w:rsidP="00C622C2">
      <w:pPr>
        <w:rPr>
          <w:sz w:val="32"/>
          <w:szCs w:val="32"/>
        </w:rPr>
      </w:pPr>
    </w:p>
    <w:p w14:paraId="2F711D78" w14:textId="77777777" w:rsidR="00CD7910" w:rsidRDefault="00CD7910" w:rsidP="00C622C2">
      <w:pPr>
        <w:rPr>
          <w:sz w:val="32"/>
          <w:szCs w:val="32"/>
        </w:rPr>
      </w:pPr>
    </w:p>
    <w:p w14:paraId="6DDCDD5B" w14:textId="77777777" w:rsidR="00CD7910" w:rsidRDefault="00CD7910" w:rsidP="00C622C2">
      <w:pPr>
        <w:rPr>
          <w:sz w:val="32"/>
          <w:szCs w:val="32"/>
        </w:rPr>
      </w:pPr>
    </w:p>
    <w:p w14:paraId="1B46A693" w14:textId="110575EC" w:rsidR="00CD7910" w:rsidRDefault="00CD7910" w:rsidP="00C622C2">
      <w:pPr>
        <w:rPr>
          <w:sz w:val="32"/>
          <w:szCs w:val="32"/>
        </w:rPr>
      </w:pPr>
      <w:r>
        <w:rPr>
          <w:rFonts w:ascii="Bell MT" w:hAnsi="Bell MT"/>
          <w:noProof/>
          <w:color w:val="000000" w:themeColor="text1"/>
          <w:sz w:val="40"/>
          <w:szCs w:val="40"/>
        </w:rPr>
        <w:lastRenderedPageBreak/>
        <w:drawing>
          <wp:anchor distT="0" distB="0" distL="114300" distR="114300" simplePos="0" relativeHeight="251666432" behindDoc="0" locked="0" layoutInCell="1" allowOverlap="1" wp14:anchorId="76CE997D" wp14:editId="33DA2CCC">
            <wp:simplePos x="0" y="0"/>
            <wp:positionH relativeFrom="margin">
              <wp:align>right</wp:align>
            </wp:positionH>
            <wp:positionV relativeFrom="paragraph">
              <wp:posOffset>4421290</wp:posOffset>
            </wp:positionV>
            <wp:extent cx="6858000" cy="3857625"/>
            <wp:effectExtent l="0" t="0" r="0" b="9525"/>
            <wp:wrapSquare wrapText="bothSides"/>
            <wp:docPr id="1572038559" name="Picture 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38559" name="Picture 5" descr="A computer screen shot of a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ell MT" w:hAnsi="Bell MT"/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68480" behindDoc="1" locked="0" layoutInCell="1" allowOverlap="1" wp14:anchorId="4AD5662F" wp14:editId="582EBE11">
            <wp:simplePos x="0" y="0"/>
            <wp:positionH relativeFrom="page">
              <wp:posOffset>417626</wp:posOffset>
            </wp:positionH>
            <wp:positionV relativeFrom="paragraph">
              <wp:posOffset>145792</wp:posOffset>
            </wp:positionV>
            <wp:extent cx="6858000" cy="3857625"/>
            <wp:effectExtent l="0" t="0" r="0" b="9525"/>
            <wp:wrapTight wrapText="bothSides">
              <wp:wrapPolygon edited="0">
                <wp:start x="0" y="0"/>
                <wp:lineTo x="0" y="21547"/>
                <wp:lineTo x="21540" y="21547"/>
                <wp:lineTo x="21540" y="0"/>
                <wp:lineTo x="0" y="0"/>
              </wp:wrapPolygon>
            </wp:wrapTight>
            <wp:docPr id="180312307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123073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093B53" w14:textId="06F4B9DE" w:rsidR="00C622C2" w:rsidRDefault="00CD7910" w:rsidP="00C622C2">
      <w:pPr>
        <w:rPr>
          <w:rFonts w:ascii="Bell MT" w:hAnsi="Bell MT"/>
          <w:color w:val="000000" w:themeColor="text1"/>
          <w:sz w:val="40"/>
          <w:szCs w:val="40"/>
        </w:rPr>
      </w:pPr>
      <w:r>
        <w:rPr>
          <w:rFonts w:ascii="Bell MT" w:hAnsi="Bell MT"/>
          <w:noProof/>
          <w:color w:val="000000" w:themeColor="text1"/>
          <w:sz w:val="40"/>
          <w:szCs w:val="40"/>
        </w:rPr>
        <w:lastRenderedPageBreak/>
        <w:drawing>
          <wp:anchor distT="0" distB="0" distL="114300" distR="114300" simplePos="0" relativeHeight="251669504" behindDoc="0" locked="0" layoutInCell="1" allowOverlap="1" wp14:anchorId="0E38F639" wp14:editId="479DCBD1">
            <wp:simplePos x="0" y="0"/>
            <wp:positionH relativeFrom="margin">
              <wp:align>right</wp:align>
            </wp:positionH>
            <wp:positionV relativeFrom="paragraph">
              <wp:posOffset>2432578</wp:posOffset>
            </wp:positionV>
            <wp:extent cx="6858000" cy="3857625"/>
            <wp:effectExtent l="0" t="0" r="0" b="9525"/>
            <wp:wrapSquare wrapText="bothSides"/>
            <wp:docPr id="1818430499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30499" name="Picture 13" descr="A screen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7910">
        <w:rPr>
          <w:rFonts w:ascii="Bell MT" w:hAnsi="Bell MT"/>
          <w:color w:val="000000" w:themeColor="text1"/>
          <w:sz w:val="40"/>
          <w:szCs w:val="40"/>
        </w:rPr>
        <w:t>We then tried to sort our data to Show only those entries which have won gold medal. Then we tried to</w:t>
      </w:r>
      <w:r>
        <w:rPr>
          <w:rFonts w:ascii="Bell MT" w:hAnsi="Bell MT"/>
          <w:color w:val="000000" w:themeColor="text1"/>
          <w:sz w:val="40"/>
          <w:szCs w:val="40"/>
        </w:rPr>
        <w:t xml:space="preserve"> extract the data of Indian team who have won gold. Then we also grouped it based on sports and counted the </w:t>
      </w:r>
      <w:proofErr w:type="gramStart"/>
      <w:r>
        <w:rPr>
          <w:rFonts w:ascii="Bell MT" w:hAnsi="Bell MT"/>
          <w:color w:val="000000" w:themeColor="text1"/>
          <w:sz w:val="40"/>
          <w:szCs w:val="40"/>
        </w:rPr>
        <w:t>medal</w:t>
      </w:r>
      <w:proofErr w:type="gramEnd"/>
      <w:r>
        <w:rPr>
          <w:rFonts w:ascii="Bell MT" w:hAnsi="Bell MT"/>
          <w:color w:val="000000" w:themeColor="text1"/>
          <w:sz w:val="40"/>
          <w:szCs w:val="40"/>
        </w:rPr>
        <w:t>.</w:t>
      </w:r>
    </w:p>
    <w:p w14:paraId="13FA8B39" w14:textId="026DCB53" w:rsidR="00CD7910" w:rsidRDefault="00CD7910" w:rsidP="00C622C2">
      <w:pPr>
        <w:rPr>
          <w:rFonts w:ascii="Bell MT" w:hAnsi="Bell MT"/>
          <w:color w:val="000000" w:themeColor="text1"/>
          <w:sz w:val="40"/>
          <w:szCs w:val="40"/>
        </w:rPr>
      </w:pPr>
    </w:p>
    <w:p w14:paraId="1B1B91C9" w14:textId="4B21682A" w:rsidR="00CD7910" w:rsidRDefault="00CD7910" w:rsidP="00C622C2">
      <w:pPr>
        <w:rPr>
          <w:rFonts w:ascii="Bell MT" w:hAnsi="Bell MT"/>
          <w:color w:val="000000" w:themeColor="text1"/>
          <w:sz w:val="40"/>
          <w:szCs w:val="40"/>
        </w:rPr>
      </w:pPr>
      <w:r>
        <w:rPr>
          <w:rFonts w:ascii="Bell MT" w:hAnsi="Bell MT"/>
          <w:noProof/>
          <w:color w:val="000000" w:themeColor="text1"/>
          <w:sz w:val="40"/>
          <w:szCs w:val="40"/>
        </w:rPr>
        <w:lastRenderedPageBreak/>
        <w:drawing>
          <wp:anchor distT="0" distB="0" distL="114300" distR="114300" simplePos="0" relativeHeight="251671552" behindDoc="0" locked="0" layoutInCell="1" allowOverlap="1" wp14:anchorId="40653DE2" wp14:editId="79A8464C">
            <wp:simplePos x="0" y="0"/>
            <wp:positionH relativeFrom="page">
              <wp:posOffset>480308</wp:posOffset>
            </wp:positionH>
            <wp:positionV relativeFrom="paragraph">
              <wp:posOffset>4421204</wp:posOffset>
            </wp:positionV>
            <wp:extent cx="6858000" cy="3857625"/>
            <wp:effectExtent l="0" t="0" r="0" b="9525"/>
            <wp:wrapSquare wrapText="bothSides"/>
            <wp:docPr id="1194708745" name="Picture 1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08745" name="Picture 15" descr="A screen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ell MT" w:hAnsi="Bell MT"/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70528" behindDoc="0" locked="0" layoutInCell="1" allowOverlap="1" wp14:anchorId="2B8529DD" wp14:editId="48D6F600">
            <wp:simplePos x="0" y="0"/>
            <wp:positionH relativeFrom="margin">
              <wp:align>right</wp:align>
            </wp:positionH>
            <wp:positionV relativeFrom="paragraph">
              <wp:posOffset>30996</wp:posOffset>
            </wp:positionV>
            <wp:extent cx="6858000" cy="3857625"/>
            <wp:effectExtent l="0" t="0" r="0" b="9525"/>
            <wp:wrapSquare wrapText="bothSides"/>
            <wp:docPr id="337135676" name="Picture 14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35676" name="Picture 14" descr="A computer screen shot of a pr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AE7639" w14:textId="2915F9EB" w:rsidR="00CD7910" w:rsidRPr="00CD7910" w:rsidRDefault="00CD7910" w:rsidP="00C622C2">
      <w:pPr>
        <w:rPr>
          <w:rFonts w:ascii="Bell MT" w:hAnsi="Bell MT"/>
          <w:color w:val="000000" w:themeColor="text1"/>
          <w:sz w:val="40"/>
          <w:szCs w:val="40"/>
        </w:rPr>
      </w:pPr>
    </w:p>
    <w:sectPr w:rsidR="00CD7910" w:rsidRPr="00CD7910" w:rsidSect="00C622C2">
      <w:headerReference w:type="default" r:id="rId15"/>
      <w:footerReference w:type="default" r:id="rId16"/>
      <w:headerReference w:type="first" r:id="rId17"/>
      <w:footerReference w:type="first" r:id="rId18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F5CE6E" w14:textId="77777777" w:rsidR="0003615E" w:rsidRDefault="0003615E">
      <w:pPr>
        <w:spacing w:line="240" w:lineRule="auto"/>
      </w:pPr>
      <w:r>
        <w:separator/>
      </w:r>
    </w:p>
  </w:endnote>
  <w:endnote w:type="continuationSeparator" w:id="0">
    <w:p w14:paraId="657AD52B" w14:textId="77777777" w:rsidR="0003615E" w:rsidRDefault="0003615E">
      <w:pPr>
        <w:spacing w:line="240" w:lineRule="auto"/>
      </w:pPr>
      <w:r>
        <w:continuationSeparator/>
      </w:r>
    </w:p>
  </w:endnote>
  <w:endnote w:type="continuationNotice" w:id="1">
    <w:p w14:paraId="1B951BC0" w14:textId="77777777" w:rsidR="0003615E" w:rsidRDefault="0003615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doni Bk BT">
    <w:panose1 w:val="02070603070706020303"/>
    <w:charset w:val="00"/>
    <w:family w:val="roman"/>
    <w:pitch w:val="variable"/>
    <w:sig w:usb0="800000AF" w:usb1="1000204A" w:usb2="00000000" w:usb3="00000000" w:csb0="0000001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DeVinne Txt BT">
    <w:panose1 w:val="02020604070705020303"/>
    <w:charset w:val="00"/>
    <w:family w:val="roman"/>
    <w:pitch w:val="variable"/>
    <w:sig w:usb0="800000AF" w:usb1="1000204A" w:usb2="00000000" w:usb3="00000000" w:csb0="000000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33B038C" w14:paraId="54D77FD0" w14:textId="77777777" w:rsidTr="733B038C">
      <w:tc>
        <w:tcPr>
          <w:tcW w:w="3120" w:type="dxa"/>
        </w:tcPr>
        <w:p w14:paraId="3080FF1D" w14:textId="77777777" w:rsidR="733B038C" w:rsidRDefault="733B038C" w:rsidP="733B038C">
          <w:pPr>
            <w:pStyle w:val="Header"/>
            <w:ind w:left="-115"/>
          </w:pPr>
        </w:p>
      </w:tc>
      <w:tc>
        <w:tcPr>
          <w:tcW w:w="3120" w:type="dxa"/>
        </w:tcPr>
        <w:p w14:paraId="5FC7B993" w14:textId="77777777" w:rsidR="733B038C" w:rsidRDefault="733B038C" w:rsidP="733B038C">
          <w:pPr>
            <w:pStyle w:val="Header"/>
            <w:jc w:val="center"/>
          </w:pPr>
        </w:p>
      </w:tc>
      <w:tc>
        <w:tcPr>
          <w:tcW w:w="3120" w:type="dxa"/>
        </w:tcPr>
        <w:p w14:paraId="0C272588" w14:textId="77777777" w:rsidR="733B038C" w:rsidRDefault="733B038C" w:rsidP="733B038C">
          <w:pPr>
            <w:pStyle w:val="Header"/>
            <w:ind w:right="-115"/>
            <w:jc w:val="right"/>
          </w:pPr>
        </w:p>
      </w:tc>
    </w:tr>
  </w:tbl>
  <w:p w14:paraId="6A4F2B3F" w14:textId="77777777" w:rsidR="733B038C" w:rsidRDefault="733B038C" w:rsidP="733B038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33B038C" w14:paraId="4D4636F6" w14:textId="77777777" w:rsidTr="733B038C">
      <w:tc>
        <w:tcPr>
          <w:tcW w:w="3120" w:type="dxa"/>
        </w:tcPr>
        <w:p w14:paraId="7EE9746C" w14:textId="77777777" w:rsidR="733B038C" w:rsidRDefault="733B038C" w:rsidP="733B038C">
          <w:pPr>
            <w:pStyle w:val="Header"/>
            <w:ind w:left="-115"/>
          </w:pPr>
        </w:p>
      </w:tc>
      <w:tc>
        <w:tcPr>
          <w:tcW w:w="3120" w:type="dxa"/>
        </w:tcPr>
        <w:p w14:paraId="5D245130" w14:textId="77777777" w:rsidR="733B038C" w:rsidRDefault="733B038C" w:rsidP="733B038C">
          <w:pPr>
            <w:pStyle w:val="Header"/>
            <w:jc w:val="center"/>
          </w:pPr>
        </w:p>
      </w:tc>
      <w:tc>
        <w:tcPr>
          <w:tcW w:w="3120" w:type="dxa"/>
        </w:tcPr>
        <w:p w14:paraId="554B8550" w14:textId="77777777" w:rsidR="733B038C" w:rsidRDefault="733B038C" w:rsidP="733B038C">
          <w:pPr>
            <w:pStyle w:val="Header"/>
            <w:ind w:right="-115"/>
            <w:jc w:val="right"/>
          </w:pPr>
        </w:p>
      </w:tc>
    </w:tr>
  </w:tbl>
  <w:p w14:paraId="19B76099" w14:textId="77777777" w:rsidR="733B038C" w:rsidRDefault="733B038C" w:rsidP="733B03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A1CA81" w14:textId="77777777" w:rsidR="0003615E" w:rsidRDefault="0003615E">
      <w:pPr>
        <w:spacing w:line="240" w:lineRule="auto"/>
      </w:pPr>
      <w:r>
        <w:separator/>
      </w:r>
    </w:p>
  </w:footnote>
  <w:footnote w:type="continuationSeparator" w:id="0">
    <w:p w14:paraId="37D6F49D" w14:textId="77777777" w:rsidR="0003615E" w:rsidRDefault="0003615E">
      <w:pPr>
        <w:spacing w:line="240" w:lineRule="auto"/>
      </w:pPr>
      <w:r>
        <w:continuationSeparator/>
      </w:r>
    </w:p>
  </w:footnote>
  <w:footnote w:type="continuationNotice" w:id="1">
    <w:p w14:paraId="725B44E2" w14:textId="77777777" w:rsidR="0003615E" w:rsidRDefault="0003615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D9268" w14:textId="2BED4CA1" w:rsidR="00CD7910" w:rsidRDefault="00CD7910">
    <w:pPr>
      <w:pStyle w:val="Header"/>
    </w:pPr>
    <w:r>
      <w:t xml:space="preserve"> Olympics Data Analysis                                                                                                                      Devansh Dubey &amp; Ayushi Pal</w:t>
    </w:r>
  </w:p>
  <w:p w14:paraId="623F19CB" w14:textId="77777777" w:rsidR="733B038C" w:rsidRDefault="733B038C" w:rsidP="733B038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3120"/>
      <w:gridCol w:w="3120"/>
      <w:gridCol w:w="3120"/>
    </w:tblGrid>
    <w:tr w:rsidR="733B038C" w14:paraId="34C658B2" w14:textId="77777777" w:rsidTr="00FD478C">
      <w:tc>
        <w:tcPr>
          <w:tcW w:w="3120" w:type="dxa"/>
        </w:tcPr>
        <w:p w14:paraId="451C0897" w14:textId="77777777" w:rsidR="733B038C" w:rsidRPr="00FD478C" w:rsidRDefault="00000000" w:rsidP="00FD478C">
          <w:pPr>
            <w:pStyle w:val="Header"/>
          </w:pPr>
          <w:sdt>
            <w:sdtPr>
              <w:id w:val="-376635527"/>
              <w:placeholder>
                <w:docPart w:val="99B914C238274EA9AB1FECABE00DB423"/>
              </w:placeholder>
              <w:temporary/>
              <w:showingPlcHdr/>
              <w15:appearance w15:val="hidden"/>
            </w:sdtPr>
            <w:sdtContent>
              <w:r w:rsidR="00A75901" w:rsidRPr="00FD478C">
                <w:t>RUNNING HEAD TITLE</w:t>
              </w:r>
            </w:sdtContent>
          </w:sdt>
        </w:p>
      </w:tc>
      <w:tc>
        <w:tcPr>
          <w:tcW w:w="3120" w:type="dxa"/>
        </w:tcPr>
        <w:p w14:paraId="5F826564" w14:textId="77777777" w:rsidR="733B038C" w:rsidRDefault="733B038C" w:rsidP="733B038C">
          <w:pPr>
            <w:pStyle w:val="Header"/>
            <w:jc w:val="center"/>
          </w:pPr>
        </w:p>
      </w:tc>
      <w:tc>
        <w:tcPr>
          <w:tcW w:w="3120" w:type="dxa"/>
        </w:tcPr>
        <w:p w14:paraId="287893AF" w14:textId="77777777" w:rsidR="733B038C" w:rsidRDefault="733B038C" w:rsidP="733B038C">
          <w:pPr>
            <w:pStyle w:val="Header"/>
            <w:ind w:right="-115"/>
            <w:jc w:val="right"/>
          </w:pPr>
        </w:p>
      </w:tc>
    </w:tr>
  </w:tbl>
  <w:p w14:paraId="38458061" w14:textId="77777777" w:rsidR="733B038C" w:rsidRDefault="733B038C" w:rsidP="733B038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2C2"/>
    <w:rsid w:val="0003615E"/>
    <w:rsid w:val="002C3BE4"/>
    <w:rsid w:val="002F7E04"/>
    <w:rsid w:val="00371BD9"/>
    <w:rsid w:val="0042207D"/>
    <w:rsid w:val="004C683E"/>
    <w:rsid w:val="00500997"/>
    <w:rsid w:val="00530EF3"/>
    <w:rsid w:val="005936DA"/>
    <w:rsid w:val="00604652"/>
    <w:rsid w:val="006C101C"/>
    <w:rsid w:val="006F4709"/>
    <w:rsid w:val="00702B81"/>
    <w:rsid w:val="007053F6"/>
    <w:rsid w:val="00727711"/>
    <w:rsid w:val="0074264E"/>
    <w:rsid w:val="00796468"/>
    <w:rsid w:val="007D4A2B"/>
    <w:rsid w:val="007E2D6A"/>
    <w:rsid w:val="008078FA"/>
    <w:rsid w:val="00823731"/>
    <w:rsid w:val="00904DBE"/>
    <w:rsid w:val="00A75901"/>
    <w:rsid w:val="00B5233A"/>
    <w:rsid w:val="00BA6612"/>
    <w:rsid w:val="00BF560A"/>
    <w:rsid w:val="00C26C30"/>
    <w:rsid w:val="00C622C2"/>
    <w:rsid w:val="00CA1E31"/>
    <w:rsid w:val="00CD7910"/>
    <w:rsid w:val="00CD7F50"/>
    <w:rsid w:val="00DA395D"/>
    <w:rsid w:val="00DF1ADF"/>
    <w:rsid w:val="00DF3215"/>
    <w:rsid w:val="00E078FD"/>
    <w:rsid w:val="00E23707"/>
    <w:rsid w:val="00E65599"/>
    <w:rsid w:val="00E879E7"/>
    <w:rsid w:val="00F43ACD"/>
    <w:rsid w:val="00F941E8"/>
    <w:rsid w:val="00FA4C9E"/>
    <w:rsid w:val="00FD478C"/>
    <w:rsid w:val="00FF1E90"/>
    <w:rsid w:val="02B84D5B"/>
    <w:rsid w:val="0D043988"/>
    <w:rsid w:val="0F5677D9"/>
    <w:rsid w:val="211A0CBD"/>
    <w:rsid w:val="26E400E3"/>
    <w:rsid w:val="2A8439C5"/>
    <w:rsid w:val="31C3BEDA"/>
    <w:rsid w:val="3A62D598"/>
    <w:rsid w:val="4B67EC07"/>
    <w:rsid w:val="5643BF48"/>
    <w:rsid w:val="576062CF"/>
    <w:rsid w:val="5E87343A"/>
    <w:rsid w:val="6E98F034"/>
    <w:rsid w:val="709762D6"/>
    <w:rsid w:val="717E282B"/>
    <w:rsid w:val="72E609EB"/>
    <w:rsid w:val="733B038C"/>
    <w:rsid w:val="74440036"/>
    <w:rsid w:val="7F8F1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E9120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4A2B"/>
    <w:pPr>
      <w:spacing w:after="0" w:line="480" w:lineRule="auto"/>
      <w:ind w:firstLine="7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7D4A2B"/>
    <w:pPr>
      <w:ind w:firstLine="0"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4A2B"/>
    <w:pPr>
      <w:ind w:firstLine="0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D4A2B"/>
    <w:pPr>
      <w:ind w:firstLine="0"/>
      <w:outlineLvl w:val="2"/>
    </w:pPr>
    <w:rPr>
      <w:b/>
      <w:bCs/>
      <w:i/>
      <w:i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D4A2B"/>
    <w:pPr>
      <w:ind w:firstLine="0"/>
      <w:outlineLvl w:val="3"/>
    </w:pPr>
    <w:rPr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D4A2B"/>
    <w:pPr>
      <w:ind w:firstLine="0"/>
      <w:outlineLvl w:val="4"/>
    </w:pPr>
    <w:rPr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4A2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pPr>
      <w:spacing w:after="0" w:line="240" w:lineRule="auto"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customStyle="1" w:styleId="HeaderChar">
    <w:name w:val="Header Char"/>
    <w:basedOn w:val="DefaultParagraphFont"/>
    <w:link w:val="Header"/>
    <w:uiPriority w:val="99"/>
    <w:rsid w:val="007D4A2B"/>
  </w:style>
  <w:style w:type="paragraph" w:styleId="Header">
    <w:name w:val="header"/>
    <w:basedOn w:val="Normal"/>
    <w:link w:val="HeaderChar"/>
    <w:uiPriority w:val="99"/>
    <w:unhideWhenUsed/>
    <w:rsid w:val="007D4A2B"/>
    <w:pPr>
      <w:tabs>
        <w:tab w:val="center" w:pos="4680"/>
        <w:tab w:val="right" w:pos="9360"/>
      </w:tabs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7D4A2B"/>
  </w:style>
  <w:style w:type="paragraph" w:styleId="Footer">
    <w:name w:val="footer"/>
    <w:basedOn w:val="Normal"/>
    <w:link w:val="FooterChar"/>
    <w:uiPriority w:val="99"/>
    <w:unhideWhenUsed/>
    <w:rsid w:val="007D4A2B"/>
    <w:pPr>
      <w:tabs>
        <w:tab w:val="center" w:pos="4680"/>
        <w:tab w:val="right" w:pos="9360"/>
      </w:tabs>
      <w:spacing w:line="240" w:lineRule="auto"/>
      <w:ind w:firstLine="0"/>
    </w:pPr>
  </w:style>
  <w:style w:type="character" w:styleId="CommentReference">
    <w:name w:val="annotation reference"/>
    <w:basedOn w:val="DefaultParagraphFont"/>
    <w:uiPriority w:val="99"/>
    <w:semiHidden/>
    <w:unhideWhenUsed/>
    <w:rsid w:val="00CD7F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D7F5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D7F5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7F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7F50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6C3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6C30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530EF3"/>
    <w:pPr>
      <w:ind w:firstLine="0"/>
      <w:jc w:val="center"/>
    </w:pPr>
    <w:rPr>
      <w:b/>
      <w:bCs/>
    </w:rPr>
  </w:style>
  <w:style w:type="character" w:customStyle="1" w:styleId="TitleChar">
    <w:name w:val="Title Char"/>
    <w:basedOn w:val="DefaultParagraphFont"/>
    <w:link w:val="Title"/>
    <w:uiPriority w:val="10"/>
    <w:rsid w:val="00530EF3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FD478C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0EF3"/>
    <w:pPr>
      <w:ind w:firstLine="0"/>
      <w:jc w:val="center"/>
    </w:pPr>
  </w:style>
  <w:style w:type="character" w:customStyle="1" w:styleId="SubtitleChar">
    <w:name w:val="Subtitle Char"/>
    <w:basedOn w:val="DefaultParagraphFont"/>
    <w:link w:val="Subtitle"/>
    <w:uiPriority w:val="11"/>
    <w:rsid w:val="00530EF3"/>
  </w:style>
  <w:style w:type="paragraph" w:customStyle="1" w:styleId="SectionTitle">
    <w:name w:val="Section Title"/>
    <w:basedOn w:val="Normal"/>
    <w:next w:val="Normal"/>
    <w:uiPriority w:val="12"/>
    <w:qFormat/>
    <w:rsid w:val="00530EF3"/>
    <w:pPr>
      <w:ind w:firstLine="0"/>
      <w:jc w:val="center"/>
    </w:pPr>
    <w:rPr>
      <w:b/>
      <w:bCs/>
    </w:rPr>
  </w:style>
  <w:style w:type="character" w:styleId="Strong">
    <w:name w:val="Strong"/>
    <w:basedOn w:val="DefaultParagraphFont"/>
    <w:uiPriority w:val="22"/>
    <w:qFormat/>
    <w:rsid w:val="00500997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D4A2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7D4A2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D4A2B"/>
    <w:rPr>
      <w:b/>
      <w:bCs/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7D4A2B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rsid w:val="007D4A2B"/>
    <w:rPr>
      <w:b/>
      <w:bCs/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2C3BE4"/>
    <w:pPr>
      <w:ind w:left="720"/>
    </w:pPr>
    <w:rPr>
      <w:iCs/>
    </w:rPr>
  </w:style>
  <w:style w:type="character" w:customStyle="1" w:styleId="QuoteChar">
    <w:name w:val="Quote Char"/>
    <w:basedOn w:val="DefaultParagraphFont"/>
    <w:link w:val="Quote"/>
    <w:uiPriority w:val="29"/>
    <w:rsid w:val="002C3BE4"/>
    <w:rPr>
      <w:iCs/>
    </w:rPr>
  </w:style>
  <w:style w:type="paragraph" w:customStyle="1" w:styleId="References">
    <w:name w:val="References"/>
    <w:basedOn w:val="Normal"/>
    <w:uiPriority w:val="29"/>
    <w:qFormat/>
    <w:rsid w:val="007D4A2B"/>
    <w:pPr>
      <w:ind w:left="720" w:hanging="720"/>
    </w:pPr>
  </w:style>
  <w:style w:type="paragraph" w:styleId="Caption">
    <w:name w:val="caption"/>
    <w:basedOn w:val="Normal"/>
    <w:next w:val="Normal"/>
    <w:uiPriority w:val="35"/>
    <w:qFormat/>
    <w:rsid w:val="00530EF3"/>
    <w:pPr>
      <w:ind w:firstLine="0"/>
    </w:pPr>
    <w:rPr>
      <w:i/>
      <w:iCs/>
      <w:szCs w:val="18"/>
    </w:rPr>
  </w:style>
  <w:style w:type="paragraph" w:customStyle="1" w:styleId="TableHeading">
    <w:name w:val="Table Heading"/>
    <w:basedOn w:val="Normal"/>
    <w:uiPriority w:val="10"/>
    <w:qFormat/>
    <w:rsid w:val="00B5233A"/>
    <w:pPr>
      <w:jc w:val="center"/>
    </w:pPr>
    <w:rPr>
      <w:b/>
      <w:bCs/>
    </w:rPr>
  </w:style>
  <w:style w:type="paragraph" w:customStyle="1" w:styleId="NoIndent">
    <w:name w:val="No Indent"/>
    <w:basedOn w:val="Normal"/>
    <w:qFormat/>
    <w:rsid w:val="007D4A2B"/>
    <w:pPr>
      <w:ind w:firstLine="0"/>
    </w:pPr>
  </w:style>
  <w:style w:type="paragraph" w:customStyle="1" w:styleId="CaptionCallout">
    <w:name w:val="Caption Callout"/>
    <w:basedOn w:val="Normal"/>
    <w:qFormat/>
    <w:rsid w:val="00530EF3"/>
    <w:pPr>
      <w:ind w:firstLine="0"/>
    </w:pPr>
    <w:rPr>
      <w:b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4A2B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rsid w:val="00C622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www.kaggle.com/datasets/heesoo37/120-years-of-olympic-history-athletes-and-results" TargetMode="Externa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YUSHI\AppData\Local\Microsoft\Office\16.0\DTS\en-IN%7b3365DCEB-F9FE-4144-94F2-A88195155D3D%7d\%7bADFFC3E2-D9D3-490B-9E6A-1815CD35AB2A%7dtf0398235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9B914C238274EA9AB1FECABE00DB4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470392-9FC1-405A-8022-0EA4503FD847}"/>
      </w:docPartPr>
      <w:docPartBody>
        <w:p w:rsidR="00000000" w:rsidRDefault="00000000">
          <w:pPr>
            <w:pStyle w:val="99B914C238274EA9AB1FECABE00DB423"/>
          </w:pPr>
          <w:r>
            <w:t>789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doni Bk BT">
    <w:panose1 w:val="02070603070706020303"/>
    <w:charset w:val="00"/>
    <w:family w:val="roman"/>
    <w:pitch w:val="variable"/>
    <w:sig w:usb0="800000AF" w:usb1="1000204A" w:usb2="00000000" w:usb3="00000000" w:csb0="0000001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DeVinne Txt BT">
    <w:panose1 w:val="02020604070705020303"/>
    <w:charset w:val="00"/>
    <w:family w:val="roman"/>
    <w:pitch w:val="variable"/>
    <w:sig w:usb0="800000AF" w:usb1="1000204A" w:usb2="00000000" w:usb3="00000000" w:csb0="000000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DFC"/>
    <w:rsid w:val="00550417"/>
    <w:rsid w:val="00F94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spacing w:after="0" w:line="480" w:lineRule="auto"/>
      <w:jc w:val="center"/>
      <w:outlineLvl w:val="0"/>
    </w:pPr>
    <w:rPr>
      <w:rFonts w:eastAsiaTheme="minorHAnsi"/>
      <w:b/>
      <w:bCs/>
      <w:kern w:val="0"/>
      <w:lang w:val="en-US" w:eastAsia="en-US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after="0" w:line="480" w:lineRule="auto"/>
      <w:outlineLvl w:val="2"/>
    </w:pPr>
    <w:rPr>
      <w:rFonts w:eastAsiaTheme="minorHAnsi"/>
      <w:b/>
      <w:bCs/>
      <w:i/>
      <w:iCs/>
      <w:kern w:val="0"/>
      <w:lang w:val="en-US" w:eastAsia="en-US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spacing w:after="0" w:line="480" w:lineRule="auto"/>
      <w:outlineLvl w:val="3"/>
    </w:pPr>
    <w:rPr>
      <w:rFonts w:eastAsiaTheme="minorHAnsi"/>
      <w:b/>
      <w:bCs/>
      <w:kern w:val="0"/>
      <w:lang w:val="en-US" w:eastAsia="en-US"/>
      <w14:ligatures w14:val="non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spacing w:after="0" w:line="480" w:lineRule="auto"/>
      <w:outlineLvl w:val="4"/>
    </w:pPr>
    <w:rPr>
      <w:rFonts w:eastAsiaTheme="minorHAnsi"/>
      <w:b/>
      <w:bCs/>
      <w:i/>
      <w:iCs/>
      <w:kern w:val="0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7F5E3F81371448EA73BD9A319867CE1">
    <w:name w:val="27F5E3F81371448EA73BD9A319867CE1"/>
  </w:style>
  <w:style w:type="paragraph" w:customStyle="1" w:styleId="42533C1C2AD94C23A2FAC2581BC76F3B">
    <w:name w:val="42533C1C2AD94C23A2FAC2581BC76F3B"/>
  </w:style>
  <w:style w:type="paragraph" w:customStyle="1" w:styleId="319AECE8D80D4EFB81F4954A94BEE3A2">
    <w:name w:val="319AECE8D80D4EFB81F4954A94BEE3A2"/>
  </w:style>
  <w:style w:type="paragraph" w:customStyle="1" w:styleId="5F8213297064433DA1BDD5143F959970">
    <w:name w:val="5F8213297064433DA1BDD5143F959970"/>
  </w:style>
  <w:style w:type="paragraph" w:customStyle="1" w:styleId="2817FD74047C4D69B09BFAD5A93D54E5">
    <w:name w:val="2817FD74047C4D69B09BFAD5A93D54E5"/>
  </w:style>
  <w:style w:type="paragraph" w:customStyle="1" w:styleId="FAEBA2EB7AA44B5C8106275125986777">
    <w:name w:val="FAEBA2EB7AA44B5C8106275125986777"/>
  </w:style>
  <w:style w:type="paragraph" w:customStyle="1" w:styleId="94A1C27319F242D685B4E3B76F921B02">
    <w:name w:val="94A1C27319F242D685B4E3B76F921B02"/>
  </w:style>
  <w:style w:type="paragraph" w:customStyle="1" w:styleId="16A428ABABC44CB398F303A377998BDD">
    <w:name w:val="16A428ABABC44CB398F303A377998BDD"/>
  </w:style>
  <w:style w:type="paragraph" w:customStyle="1" w:styleId="CB5C3EF27A2B4CF88D333DECDFE917AB">
    <w:name w:val="CB5C3EF27A2B4CF88D333DECDFE917AB"/>
  </w:style>
  <w:style w:type="paragraph" w:customStyle="1" w:styleId="00DF8CFCF2F341358EE27D4B66C8FD13">
    <w:name w:val="00DF8CFCF2F341358EE27D4B66C8FD13"/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1AA6224BB022452B9C8623DB705818A3">
    <w:name w:val="1AA6224BB022452B9C8623DB705818A3"/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customStyle="1" w:styleId="CFCEF5138FE34A64939BFB43AA919B56">
    <w:name w:val="CFCEF5138FE34A64939BFB43AA919B56"/>
  </w:style>
  <w:style w:type="paragraph" w:customStyle="1" w:styleId="5717C4D0872D4C15B6C7F2E011E2CF8B">
    <w:name w:val="5717C4D0872D4C15B6C7F2E011E2CF8B"/>
  </w:style>
  <w:style w:type="paragraph" w:customStyle="1" w:styleId="6CFA5EB8BA5F4F8F98C200FD80D304E5">
    <w:name w:val="6CFA5EB8BA5F4F8F98C200FD80D304E5"/>
  </w:style>
  <w:style w:type="paragraph" w:customStyle="1" w:styleId="BC7354CBDEA8433E928A00CF35C248DC">
    <w:name w:val="BC7354CBDEA8433E928A00CF35C248DC"/>
  </w:style>
  <w:style w:type="character" w:customStyle="1" w:styleId="Heading1Char">
    <w:name w:val="Heading 1 Char"/>
    <w:basedOn w:val="DefaultParagraphFont"/>
    <w:link w:val="Heading1"/>
    <w:uiPriority w:val="9"/>
    <w:rPr>
      <w:rFonts w:eastAsiaTheme="minorHAnsi"/>
      <w:b/>
      <w:bCs/>
      <w:kern w:val="0"/>
      <w:lang w:val="en-US" w:eastAsia="en-US"/>
      <w14:ligatures w14:val="none"/>
    </w:rPr>
  </w:style>
  <w:style w:type="paragraph" w:customStyle="1" w:styleId="C50F04250E824BB6A2630364261066EB">
    <w:name w:val="C50F04250E824BB6A2630364261066EB"/>
  </w:style>
  <w:style w:type="paragraph" w:customStyle="1" w:styleId="A8D86EF07C95426780990BD4013ACBEF">
    <w:name w:val="A8D86EF07C95426780990BD4013ACBEF"/>
  </w:style>
  <w:style w:type="paragraph" w:customStyle="1" w:styleId="D4197F87605A4FCD9E8C963E905A5106">
    <w:name w:val="D4197F87605A4FCD9E8C963E905A5106"/>
  </w:style>
  <w:style w:type="paragraph" w:customStyle="1" w:styleId="84527CFE3C734965AD88DD21C0EA00AE">
    <w:name w:val="84527CFE3C734965AD88DD21C0EA00AE"/>
  </w:style>
  <w:style w:type="character" w:customStyle="1" w:styleId="Heading3Char">
    <w:name w:val="Heading 3 Char"/>
    <w:basedOn w:val="DefaultParagraphFont"/>
    <w:link w:val="Heading3"/>
    <w:uiPriority w:val="9"/>
    <w:rPr>
      <w:rFonts w:eastAsiaTheme="minorHAnsi"/>
      <w:b/>
      <w:bCs/>
      <w:i/>
      <w:iCs/>
      <w:kern w:val="0"/>
      <w:lang w:val="en-US" w:eastAsia="en-US"/>
      <w14:ligatures w14:val="none"/>
    </w:rPr>
  </w:style>
  <w:style w:type="paragraph" w:customStyle="1" w:styleId="070D8BB08C044354A208665C0021F2DB">
    <w:name w:val="070D8BB08C044354A208665C0021F2DB"/>
  </w:style>
  <w:style w:type="paragraph" w:customStyle="1" w:styleId="06802250B11740A8BBD14FFAB11A626A">
    <w:name w:val="06802250B11740A8BBD14FFAB11A626A"/>
  </w:style>
  <w:style w:type="character" w:customStyle="1" w:styleId="Heading4Char">
    <w:name w:val="Heading 4 Char"/>
    <w:basedOn w:val="DefaultParagraphFont"/>
    <w:link w:val="Heading4"/>
    <w:uiPriority w:val="9"/>
    <w:rPr>
      <w:rFonts w:eastAsiaTheme="minorHAnsi"/>
      <w:b/>
      <w:bCs/>
      <w:kern w:val="0"/>
      <w:lang w:val="en-US" w:eastAsia="en-US"/>
      <w14:ligatures w14:val="none"/>
    </w:rPr>
  </w:style>
  <w:style w:type="paragraph" w:customStyle="1" w:styleId="BFA9393D83224CA6AF40BC597B86B917">
    <w:name w:val="BFA9393D83224CA6AF40BC597B86B917"/>
  </w:style>
  <w:style w:type="paragraph" w:customStyle="1" w:styleId="54A4FA4CBA2C43F0A43E5FDC9CA6E5E9">
    <w:name w:val="54A4FA4CBA2C43F0A43E5FDC9CA6E5E9"/>
  </w:style>
  <w:style w:type="paragraph" w:customStyle="1" w:styleId="8F6DEB72A4A4494582F6DDB59C4B1674">
    <w:name w:val="8F6DEB72A4A4494582F6DDB59C4B1674"/>
  </w:style>
  <w:style w:type="paragraph" w:customStyle="1" w:styleId="AA68574B0E6941A58FCEA71A211E5501">
    <w:name w:val="AA68574B0E6941A58FCEA71A211E5501"/>
  </w:style>
  <w:style w:type="character" w:customStyle="1" w:styleId="Heading5Char">
    <w:name w:val="Heading 5 Char"/>
    <w:basedOn w:val="DefaultParagraphFont"/>
    <w:link w:val="Heading5"/>
    <w:uiPriority w:val="9"/>
    <w:rPr>
      <w:rFonts w:eastAsiaTheme="minorHAnsi"/>
      <w:b/>
      <w:bCs/>
      <w:i/>
      <w:iCs/>
      <w:kern w:val="0"/>
      <w:lang w:val="en-US" w:eastAsia="en-US"/>
      <w14:ligatures w14:val="none"/>
    </w:rPr>
  </w:style>
  <w:style w:type="paragraph" w:customStyle="1" w:styleId="C979B0A28F3D4409992501B5DA696DEE">
    <w:name w:val="C979B0A28F3D4409992501B5DA696DEE"/>
  </w:style>
  <w:style w:type="paragraph" w:customStyle="1" w:styleId="C6E359437072409BB35AE2C91FC8C237">
    <w:name w:val="C6E359437072409BB35AE2C91FC8C237"/>
  </w:style>
  <w:style w:type="paragraph" w:customStyle="1" w:styleId="7233361B51AD4920B6E6B6B027BFBF3B">
    <w:name w:val="7233361B51AD4920B6E6B6B027BFBF3B"/>
  </w:style>
  <w:style w:type="paragraph" w:customStyle="1" w:styleId="0076183749F6499FAF5B6E7A30038BFC">
    <w:name w:val="0076183749F6499FAF5B6E7A30038BFC"/>
  </w:style>
  <w:style w:type="paragraph" w:customStyle="1" w:styleId="F32FC17111454D68B01FA9E857A57C7E">
    <w:name w:val="F32FC17111454D68B01FA9E857A57C7E"/>
  </w:style>
  <w:style w:type="paragraph" w:customStyle="1" w:styleId="212D2AB9248F454FB98BDCACEF23126F">
    <w:name w:val="212D2AB9248F454FB98BDCACEF23126F"/>
  </w:style>
  <w:style w:type="paragraph" w:customStyle="1" w:styleId="65F1D3867D16432EB0C819ED4F9D2BF6">
    <w:name w:val="65F1D3867D16432EB0C819ED4F9D2BF6"/>
  </w:style>
  <w:style w:type="paragraph" w:customStyle="1" w:styleId="3EE2B90F75CC4E8DA7BCA1AD1E23E453">
    <w:name w:val="3EE2B90F75CC4E8DA7BCA1AD1E23E453"/>
  </w:style>
  <w:style w:type="paragraph" w:customStyle="1" w:styleId="554F6416E06F4AA0B2FAC681460FB7AE">
    <w:name w:val="554F6416E06F4AA0B2FAC681460FB7AE"/>
  </w:style>
  <w:style w:type="paragraph" w:customStyle="1" w:styleId="612D9E30CE674848811FE44C28014C6F">
    <w:name w:val="612D9E30CE674848811FE44C28014C6F"/>
  </w:style>
  <w:style w:type="paragraph" w:customStyle="1" w:styleId="369AB536AF52425B8FA02733EEE38CDE">
    <w:name w:val="369AB536AF52425B8FA02733EEE38CDE"/>
  </w:style>
  <w:style w:type="paragraph" w:customStyle="1" w:styleId="441E164F633E4767846821F30FFD4D53">
    <w:name w:val="441E164F633E4767846821F30FFD4D53"/>
  </w:style>
  <w:style w:type="paragraph" w:customStyle="1" w:styleId="3B444D4E0F8D426ABD7B1097A2ED69D0">
    <w:name w:val="3B444D4E0F8D426ABD7B1097A2ED69D0"/>
  </w:style>
  <w:style w:type="paragraph" w:customStyle="1" w:styleId="46AC977C246B49D3A7036CEBCBFD0B1E">
    <w:name w:val="46AC977C246B49D3A7036CEBCBFD0B1E"/>
  </w:style>
  <w:style w:type="paragraph" w:customStyle="1" w:styleId="DF7630F50E504256960F4EC4877865BE">
    <w:name w:val="DF7630F50E504256960F4EC4877865BE"/>
  </w:style>
  <w:style w:type="paragraph" w:customStyle="1" w:styleId="D116814A0D654233B55DB5DB63E29090">
    <w:name w:val="D116814A0D654233B55DB5DB63E29090"/>
  </w:style>
  <w:style w:type="paragraph" w:customStyle="1" w:styleId="DCB305ECA1764A06BC8247785E58C86D">
    <w:name w:val="DCB305ECA1764A06BC8247785E58C86D"/>
  </w:style>
  <w:style w:type="paragraph" w:customStyle="1" w:styleId="DBE283C9FF53427FBA09D650D9320105">
    <w:name w:val="DBE283C9FF53427FBA09D650D9320105"/>
  </w:style>
  <w:style w:type="paragraph" w:customStyle="1" w:styleId="6B3B7C56D264454FA622B012D0E06646">
    <w:name w:val="6B3B7C56D264454FA622B012D0E06646"/>
  </w:style>
  <w:style w:type="paragraph" w:customStyle="1" w:styleId="5D20F3B1DCF94A3C920A8F0F6ACF96A0">
    <w:name w:val="5D20F3B1DCF94A3C920A8F0F6ACF96A0"/>
  </w:style>
  <w:style w:type="paragraph" w:customStyle="1" w:styleId="D1A8E61A2DAE406DB0B0370C3E1444C8">
    <w:name w:val="D1A8E61A2DAE406DB0B0370C3E1444C8"/>
  </w:style>
  <w:style w:type="paragraph" w:customStyle="1" w:styleId="79045537261E4A45A1B1C242EBD4DFE9">
    <w:name w:val="79045537261E4A45A1B1C242EBD4DFE9"/>
  </w:style>
  <w:style w:type="paragraph" w:customStyle="1" w:styleId="04EEED3006AA497BB8F6C33B98B6FFA5">
    <w:name w:val="04EEED3006AA497BB8F6C33B98B6FFA5"/>
  </w:style>
  <w:style w:type="paragraph" w:customStyle="1" w:styleId="8AC677F644E449D99D9C5F4CCF3141C8">
    <w:name w:val="8AC677F644E449D99D9C5F4CCF3141C8"/>
  </w:style>
  <w:style w:type="paragraph" w:customStyle="1" w:styleId="F62E616AD1A243BB97E5705DE86F7CFC">
    <w:name w:val="F62E616AD1A243BB97E5705DE86F7CFC"/>
  </w:style>
  <w:style w:type="paragraph" w:customStyle="1" w:styleId="4BEE034C4C2E4AABB84225799586B227">
    <w:name w:val="4BEE034C4C2E4AABB84225799586B227"/>
  </w:style>
  <w:style w:type="paragraph" w:customStyle="1" w:styleId="F9A7533C58154B7EAC8F12AA18A7A726">
    <w:name w:val="F9A7533C58154B7EAC8F12AA18A7A726"/>
  </w:style>
  <w:style w:type="paragraph" w:customStyle="1" w:styleId="884089CFA6BE43D586E11EB52CB5C92E">
    <w:name w:val="884089CFA6BE43D586E11EB52CB5C92E"/>
  </w:style>
  <w:style w:type="paragraph" w:customStyle="1" w:styleId="2C6F9C2E47FD40CFA6A732227CCAE2E3">
    <w:name w:val="2C6F9C2E47FD40CFA6A732227CCAE2E3"/>
  </w:style>
  <w:style w:type="paragraph" w:customStyle="1" w:styleId="873F73AB67C0401B8F8E8ACFA892FFD8">
    <w:name w:val="873F73AB67C0401B8F8E8ACFA892FFD8"/>
  </w:style>
  <w:style w:type="paragraph" w:customStyle="1" w:styleId="6F79856068D04484A605F421B049FD81">
    <w:name w:val="6F79856068D04484A605F421B049FD81"/>
  </w:style>
  <w:style w:type="paragraph" w:customStyle="1" w:styleId="00C5D88D8653454C93B5757CF1015C03">
    <w:name w:val="00C5D88D8653454C93B5757CF1015C03"/>
  </w:style>
  <w:style w:type="paragraph" w:customStyle="1" w:styleId="9C3E65C44610494DBFD1B90AAE4A407B">
    <w:name w:val="9C3E65C44610494DBFD1B90AAE4A407B"/>
  </w:style>
  <w:style w:type="paragraph" w:customStyle="1" w:styleId="C6D8945FFA864FB4B58F5469499DEAF1">
    <w:name w:val="C6D8945FFA864FB4B58F5469499DEAF1"/>
  </w:style>
  <w:style w:type="paragraph" w:customStyle="1" w:styleId="B7AEDDE95F27429BAC01FE0250DB1BDA">
    <w:name w:val="B7AEDDE95F27429BAC01FE0250DB1BDA"/>
  </w:style>
  <w:style w:type="paragraph" w:customStyle="1" w:styleId="8321019E3E2949CEBF62198E14048ED8">
    <w:name w:val="8321019E3E2949CEBF62198E14048ED8"/>
  </w:style>
  <w:style w:type="paragraph" w:customStyle="1" w:styleId="9AA5C7F9DAB1468D97596DA21B3FACF0">
    <w:name w:val="9AA5C7F9DAB1468D97596DA21B3FACF0"/>
  </w:style>
  <w:style w:type="paragraph" w:customStyle="1" w:styleId="A7C94B311F734759B14A3FE437396870">
    <w:name w:val="A7C94B311F734759B14A3FE437396870"/>
  </w:style>
  <w:style w:type="paragraph" w:customStyle="1" w:styleId="55E1D5D24AB2413DB1EC16868C18B6C6">
    <w:name w:val="55E1D5D24AB2413DB1EC16868C18B6C6"/>
  </w:style>
  <w:style w:type="paragraph" w:customStyle="1" w:styleId="613616F178654FF18C1F633A4C0780CF">
    <w:name w:val="613616F178654FF18C1F633A4C0780CF"/>
  </w:style>
  <w:style w:type="paragraph" w:customStyle="1" w:styleId="4F99E84E8B5B4B0B8325659B8DBE3740">
    <w:name w:val="4F99E84E8B5B4B0B8325659B8DBE3740"/>
  </w:style>
  <w:style w:type="paragraph" w:customStyle="1" w:styleId="9FC3E516FE724382A3A3FF31C2874E42">
    <w:name w:val="9FC3E516FE724382A3A3FF31C2874E42"/>
  </w:style>
  <w:style w:type="paragraph" w:customStyle="1" w:styleId="0A49FC514E8848E49058ACD730AFFAB5">
    <w:name w:val="0A49FC514E8848E49058ACD730AFFAB5"/>
  </w:style>
  <w:style w:type="paragraph" w:customStyle="1" w:styleId="4F7B00E89A3846689D8CD733FB87CF2E">
    <w:name w:val="4F7B00E89A3846689D8CD733FB87CF2E"/>
  </w:style>
  <w:style w:type="paragraph" w:customStyle="1" w:styleId="089CDE60B89A47028C8BC1920443CC4F">
    <w:name w:val="089CDE60B89A47028C8BC1920443CC4F"/>
  </w:style>
  <w:style w:type="paragraph" w:customStyle="1" w:styleId="266905435056476C8C9C380551873A9E">
    <w:name w:val="266905435056476C8C9C380551873A9E"/>
  </w:style>
  <w:style w:type="paragraph" w:customStyle="1" w:styleId="074ACB4D5AC94C72B4EDF5A5910A48C8">
    <w:name w:val="074ACB4D5AC94C72B4EDF5A5910A48C8"/>
  </w:style>
  <w:style w:type="paragraph" w:customStyle="1" w:styleId="B1D4303029294FC5827AA71B34D9455D">
    <w:name w:val="B1D4303029294FC5827AA71B34D9455D"/>
  </w:style>
  <w:style w:type="paragraph" w:customStyle="1" w:styleId="B7B5DD03F0524EF2BF7A5F48BCA566FC">
    <w:name w:val="B7B5DD03F0524EF2BF7A5F48BCA566FC"/>
  </w:style>
  <w:style w:type="paragraph" w:customStyle="1" w:styleId="C54ACEA53B6644B48305E44FBD8AA43F">
    <w:name w:val="C54ACEA53B6644B48305E44FBD8AA43F"/>
  </w:style>
  <w:style w:type="paragraph" w:customStyle="1" w:styleId="A4CB591EF6984C10B694397154F4AC30">
    <w:name w:val="A4CB591EF6984C10B694397154F4AC30"/>
  </w:style>
  <w:style w:type="paragraph" w:customStyle="1" w:styleId="EC2FD6F8D4DC4137B28C1E46A5AECBA1">
    <w:name w:val="EC2FD6F8D4DC4137B28C1E46A5AECBA1"/>
  </w:style>
  <w:style w:type="paragraph" w:customStyle="1" w:styleId="1E462E4F57644EFBA653BF1779D30833">
    <w:name w:val="1E462E4F57644EFBA653BF1779D30833"/>
  </w:style>
  <w:style w:type="paragraph" w:customStyle="1" w:styleId="D26269FEDA274BCFA4E0E68E46482BA2">
    <w:name w:val="D26269FEDA274BCFA4E0E68E46482BA2"/>
  </w:style>
  <w:style w:type="paragraph" w:customStyle="1" w:styleId="99B914C238274EA9AB1FECABE00DB423">
    <w:name w:val="99B914C238274EA9AB1FECABE00DB423"/>
  </w:style>
  <w:style w:type="paragraph" w:customStyle="1" w:styleId="8BB84AA4DD604C78902BFCF02F2F8524">
    <w:name w:val="8BB84AA4DD604C78902BFCF02F2F8524"/>
  </w:style>
  <w:style w:type="paragraph" w:customStyle="1" w:styleId="FFE9ECE9350542BDA29A1E1C0887BFA0">
    <w:name w:val="FFE9ECE9350542BDA29A1E1C0887BFA0"/>
  </w:style>
  <w:style w:type="paragraph" w:customStyle="1" w:styleId="BC043F67E508434488F0695F79B59C14">
    <w:name w:val="BC043F67E508434488F0695F79B59C14"/>
  </w:style>
  <w:style w:type="paragraph" w:customStyle="1" w:styleId="17E077766FF14E6E915EBB7C049F7A51">
    <w:name w:val="17E077766FF14E6E915EBB7C049F7A51"/>
  </w:style>
  <w:style w:type="paragraph" w:customStyle="1" w:styleId="0F07F1CBE1234ABC845A09825D0138A9">
    <w:name w:val="0F07F1CBE1234ABC845A09825D0138A9"/>
  </w:style>
  <w:style w:type="paragraph" w:customStyle="1" w:styleId="6618B182A039466E9CAE540624838157">
    <w:name w:val="6618B182A039466E9CAE540624838157"/>
  </w:style>
  <w:style w:type="paragraph" w:customStyle="1" w:styleId="0E6AEDBB87D74FE39A7914B107633D12">
    <w:name w:val="0E6AEDBB87D74FE39A7914B107633D12"/>
  </w:style>
  <w:style w:type="paragraph" w:customStyle="1" w:styleId="F4E36F812AF64AAA9CF04C048F7207A5">
    <w:name w:val="F4E36F812AF64AAA9CF04C048F7207A5"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customStyle="1" w:styleId="21BFD8071BEC415FA38F549C054F1A71">
    <w:name w:val="21BFD8071BEC415FA38F549C054F1A71"/>
  </w:style>
  <w:style w:type="paragraph" w:customStyle="1" w:styleId="7BEF6D356B634280969EBF3C0BBE2F08">
    <w:name w:val="7BEF6D356B634280969EBF3C0BBE2F08"/>
    <w:rsid w:val="00F94DF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7DCE20C-610A-4626-841D-1F10857B445E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2D686CB8-6245-413C-A355-156513A377F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B411A11-DDA3-4BC4-B0BC-14026E6D5D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{ADFFC3E2-D9D3-490B-9E6A-1815CD35AB2A}tf03982351_win32.dotx</Template>
  <TotalTime>0</TotalTime>
  <Pages>6</Pages>
  <Words>119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2023-09-03T15:33:00Z</dcterms:created>
  <dcterms:modified xsi:type="dcterms:W3CDTF">2023-09-03T15:33:00Z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